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210a7dea-989c-4991-87f5-eab3f6a6fe69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SpendWise Solution Requirements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Project Information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SWTID-2026-4027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Functional Requirements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following functional requirements define the core capabilities of the SpendWise personal expense tracking solution: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FR-1: User Authentication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Complete user authentication system for secure access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register using name, email, and password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login using email and password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FR-1.3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generates JWT token after successful login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FR-2: Secure Access Control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Protected API access with token-based authentication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FR-2.1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access protected APIs only with valid JWT token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FR-2.2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Middleware verifies JWT token before allowing access to sensitive operations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FR-3: Expense Data Management (CRUD Operations)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Complete expense transaction management capabilities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create new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view all their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FR-3.3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update their own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FR-3.4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delete their own expense records/transactions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FR-4: User Data Isolation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Secure data separation between users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FR-4.1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Each user can access only their own expense data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FR-4.2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One user cannot view or modify another user's expense records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FR-5: Database Integration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Persistent data storage and retrieval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FR-5.1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stores user profiles and expense data in MongoDB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FR-5.2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retrieves and updates data efficiently using Mongoose ODM </w:t>
      </w:r>
    </w:p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Non-Functional Requirements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following non-functional requirements ensure the SpendWise solution meets quality standards and performance expectations: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Requirement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APIs should be intuitive and easy to understand for developers at all levels. The project structure must be clear, well-organized, and follow standard conventions for expense tracking applications.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All protected APIs must enforce JWT authentication. User passwords must be stored using secure hashing algorithms (bcrypt). Sensitive financial data must be protected from unauthorized access.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Reliability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system should operate consistently without crashes and handle both valid and invalid requests gracefully with appropriate error messages and status codes.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responses should be returned within reasonable time limits for typical expense tracking operations under expected user load conditions.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Availability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backend server should maintain high availability when running locally or deployed, ensuring users can consistently access their expense data through the APIs.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Scalability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project architecture should support future enhancements such as expense categories, budget tracking, reporting features, and frontend integration without requiring major structural changes.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Maintainability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Code should follow modular design principles with clear separation of concerns (controllers, routes, models, middleware) making it easy for developers to understand, debug, and extend the expense tracking functionality.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Italics" w:eastAsia="Canva Sans Italics" w:cs="Canva Sans Italics" w:hAnsi="Canva Sans Italics"/>
          <w:i/>
          <w:iCs/>
          <w:color w:val="000000"/>
          <w:sz w:val="24"/>
          <w:szCs w:val="24"/>
        </w:rPr>
        <w:t xml:space="preserve">This requirements document serves as the foundation for developing the SpendWise personal expense tracking application, ensuring all stakeholders have a clear understanding of the expected functionality and quality standards.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Canva Sans Italics">
    <w:panose1 w:val="020B0503030501040103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457</Words>
  <Characters>2916</Characters>
  <Lines>115</Lines>
  <Paragraphs>64</Paragraphs>
  <CharactersWithSpaces>3372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2026-03-08T07:33:07Z</dcterms:modified>
</cp:coreProperties>
</file>